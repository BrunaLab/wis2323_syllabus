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68E54" w14:textId="77777777" w:rsidR="00573828" w:rsidRPr="00DD1307" w:rsidRDefault="000517E8" w:rsidP="00DD1307">
      <w:pPr>
        <w:pStyle w:val="Heading1"/>
      </w:pPr>
      <w:r w:rsidRPr="00DD1307">
        <w:t>Heading 1 (Title)</w:t>
      </w:r>
    </w:p>
    <w:p w14:paraId="058F0C5A" w14:textId="77777777" w:rsidR="000517E8" w:rsidRPr="00DD1307" w:rsidRDefault="000517E8" w:rsidP="00DD1307">
      <w:pPr>
        <w:pStyle w:val="Heading2"/>
      </w:pPr>
      <w:r w:rsidRPr="00DD1307">
        <w:t>Heading 2</w:t>
      </w:r>
    </w:p>
    <w:p w14:paraId="5BD99862" w14:textId="77777777" w:rsidR="000517E8" w:rsidRPr="00DD1307" w:rsidRDefault="000517E8" w:rsidP="00DD1307">
      <w:pPr>
        <w:pStyle w:val="Heading3"/>
      </w:pPr>
      <w:r w:rsidRPr="00DD1307">
        <w:t>Heading 3</w:t>
      </w:r>
    </w:p>
    <w:p w14:paraId="45B7D093" w14:textId="77777777" w:rsidR="000517E8" w:rsidRPr="000517E8" w:rsidRDefault="000517E8" w:rsidP="000517E8">
      <w:pPr>
        <w:pStyle w:val="Heading4"/>
      </w:pPr>
      <w:r>
        <w:t>Heading 4</w:t>
      </w:r>
    </w:p>
    <w:p w14:paraId="37C9839A" w14:textId="77777777" w:rsidR="000517E8" w:rsidRPr="000517E8" w:rsidRDefault="000517E8" w:rsidP="000517E8">
      <w:pPr>
        <w:pStyle w:val="Heading5"/>
      </w:pPr>
      <w:r>
        <w:t>Heading 5</w:t>
      </w:r>
    </w:p>
    <w:p w14:paraId="48CA6983" w14:textId="77777777" w:rsidR="000517E8" w:rsidRPr="000517E8" w:rsidRDefault="000517E8" w:rsidP="000517E8">
      <w:pPr>
        <w:pStyle w:val="Heading6"/>
      </w:pPr>
      <w:r w:rsidRPr="000517E8">
        <w:t>Heading 6</w:t>
      </w:r>
    </w:p>
    <w:p w14:paraId="183E93C5" w14:textId="77777777" w:rsidR="000517E8" w:rsidRPr="000517E8" w:rsidRDefault="000517E8" w:rsidP="000517E8">
      <w:r>
        <w:t>Normal</w:t>
      </w:r>
    </w:p>
    <w:sectPr w:rsidR="000517E8" w:rsidRPr="000517E8" w:rsidSect="004E0E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3828C9" w14:textId="77777777" w:rsidR="00D7797A" w:rsidRDefault="00D7797A" w:rsidP="007613E1">
      <w:pPr>
        <w:spacing w:after="0"/>
      </w:pPr>
      <w:r>
        <w:separator/>
      </w:r>
    </w:p>
  </w:endnote>
  <w:endnote w:type="continuationSeparator" w:id="0">
    <w:p w14:paraId="01CF19E5" w14:textId="77777777" w:rsidR="00D7797A" w:rsidRDefault="00D7797A" w:rsidP="007613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E57E63" w14:textId="77777777" w:rsidR="00236661" w:rsidRDefault="002366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EC653D" w14:textId="77777777" w:rsidR="00236661" w:rsidRDefault="002366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1DC224" w14:textId="77777777" w:rsidR="004E0EA1" w:rsidRPr="00236661" w:rsidRDefault="004E0EA1" w:rsidP="002366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7D9612" w14:textId="77777777" w:rsidR="00D7797A" w:rsidRDefault="00D7797A" w:rsidP="007613E1">
      <w:pPr>
        <w:spacing w:after="0"/>
      </w:pPr>
      <w:r>
        <w:separator/>
      </w:r>
    </w:p>
  </w:footnote>
  <w:footnote w:type="continuationSeparator" w:id="0">
    <w:p w14:paraId="13C08386" w14:textId="77777777" w:rsidR="00D7797A" w:rsidRDefault="00D7797A" w:rsidP="007613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05BFEA" w14:textId="77777777" w:rsidR="00236661" w:rsidRDefault="002366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5B3288" w14:textId="77777777" w:rsidR="00E76F2D" w:rsidRDefault="00E76F2D" w:rsidP="00E76F2D">
    <w:pPr>
      <w:pStyle w:val="Header"/>
      <w:jc w:val="right"/>
    </w:pPr>
  </w:p>
  <w:p w14:paraId="3AAE88C3" w14:textId="77777777" w:rsidR="00E76F2D" w:rsidRDefault="00E76F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AB2785" w14:textId="77777777" w:rsidR="00236661" w:rsidRDefault="00236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F412115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9407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AC48C4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C661BC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22738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5AE728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6605B4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DAA5B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D499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0EB0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B75B4A"/>
    <w:multiLevelType w:val="hybridMultilevel"/>
    <w:tmpl w:val="E53CD2F2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13832F3C"/>
    <w:multiLevelType w:val="hybridMultilevel"/>
    <w:tmpl w:val="B7920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801D2"/>
    <w:multiLevelType w:val="hybridMultilevel"/>
    <w:tmpl w:val="20CE0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B02CF"/>
    <w:multiLevelType w:val="hybridMultilevel"/>
    <w:tmpl w:val="EBE2D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066001"/>
    <w:multiLevelType w:val="hybridMultilevel"/>
    <w:tmpl w:val="830A7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75E57"/>
    <w:multiLevelType w:val="hybridMultilevel"/>
    <w:tmpl w:val="E9C6157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6" w15:restartNumberingAfterBreak="0">
    <w:nsid w:val="401A54FF"/>
    <w:multiLevelType w:val="hybridMultilevel"/>
    <w:tmpl w:val="1BD64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F2480"/>
    <w:multiLevelType w:val="hybridMultilevel"/>
    <w:tmpl w:val="0DBE7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B0F64"/>
    <w:multiLevelType w:val="hybridMultilevel"/>
    <w:tmpl w:val="DCA8A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37B96"/>
    <w:multiLevelType w:val="hybridMultilevel"/>
    <w:tmpl w:val="DEECC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BB0891"/>
    <w:multiLevelType w:val="hybridMultilevel"/>
    <w:tmpl w:val="52BA19FC"/>
    <w:lvl w:ilvl="0" w:tplc="3720362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20FB3"/>
    <w:multiLevelType w:val="hybridMultilevel"/>
    <w:tmpl w:val="D3A61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974EE9"/>
    <w:multiLevelType w:val="hybridMultilevel"/>
    <w:tmpl w:val="1DC6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C75F5"/>
    <w:multiLevelType w:val="hybridMultilevel"/>
    <w:tmpl w:val="2DD0E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040CF1"/>
    <w:multiLevelType w:val="hybridMultilevel"/>
    <w:tmpl w:val="14CC5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32375"/>
    <w:multiLevelType w:val="hybridMultilevel"/>
    <w:tmpl w:val="CD0A9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756206"/>
    <w:multiLevelType w:val="hybridMultilevel"/>
    <w:tmpl w:val="9E524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B4599"/>
    <w:multiLevelType w:val="hybridMultilevel"/>
    <w:tmpl w:val="693A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E405B7"/>
    <w:multiLevelType w:val="hybridMultilevel"/>
    <w:tmpl w:val="BCE4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5F716D"/>
    <w:multiLevelType w:val="hybridMultilevel"/>
    <w:tmpl w:val="3F9A5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A0551"/>
    <w:multiLevelType w:val="hybridMultilevel"/>
    <w:tmpl w:val="8440F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670220">
    <w:abstractNumId w:val="28"/>
  </w:num>
  <w:num w:numId="2" w16cid:durableId="357857526">
    <w:abstractNumId w:val="16"/>
  </w:num>
  <w:num w:numId="3" w16cid:durableId="943071780">
    <w:abstractNumId w:val="24"/>
  </w:num>
  <w:num w:numId="4" w16cid:durableId="33116167">
    <w:abstractNumId w:val="18"/>
  </w:num>
  <w:num w:numId="5" w16cid:durableId="1349986308">
    <w:abstractNumId w:val="27"/>
  </w:num>
  <w:num w:numId="6" w16cid:durableId="1407874715">
    <w:abstractNumId w:val="26"/>
  </w:num>
  <w:num w:numId="7" w16cid:durableId="1950887836">
    <w:abstractNumId w:val="14"/>
  </w:num>
  <w:num w:numId="8" w16cid:durableId="2042628732">
    <w:abstractNumId w:val="22"/>
  </w:num>
  <w:num w:numId="9" w16cid:durableId="1376583955">
    <w:abstractNumId w:val="25"/>
  </w:num>
  <w:num w:numId="10" w16cid:durableId="999846881">
    <w:abstractNumId w:val="21"/>
  </w:num>
  <w:num w:numId="11" w16cid:durableId="2121139063">
    <w:abstractNumId w:val="11"/>
  </w:num>
  <w:num w:numId="12" w16cid:durableId="1968244183">
    <w:abstractNumId w:val="9"/>
  </w:num>
  <w:num w:numId="13" w16cid:durableId="1332954281">
    <w:abstractNumId w:val="7"/>
  </w:num>
  <w:num w:numId="14" w16cid:durableId="622733120">
    <w:abstractNumId w:val="6"/>
  </w:num>
  <w:num w:numId="15" w16cid:durableId="1953395907">
    <w:abstractNumId w:val="5"/>
  </w:num>
  <w:num w:numId="16" w16cid:durableId="1997877020">
    <w:abstractNumId w:val="4"/>
  </w:num>
  <w:num w:numId="17" w16cid:durableId="1670521280">
    <w:abstractNumId w:val="8"/>
  </w:num>
  <w:num w:numId="18" w16cid:durableId="1233276415">
    <w:abstractNumId w:val="3"/>
  </w:num>
  <w:num w:numId="19" w16cid:durableId="831524653">
    <w:abstractNumId w:val="2"/>
  </w:num>
  <w:num w:numId="20" w16cid:durableId="84348033">
    <w:abstractNumId w:val="1"/>
  </w:num>
  <w:num w:numId="21" w16cid:durableId="1638991484">
    <w:abstractNumId w:val="0"/>
  </w:num>
  <w:num w:numId="22" w16cid:durableId="1870797743">
    <w:abstractNumId w:val="20"/>
  </w:num>
  <w:num w:numId="23" w16cid:durableId="1391804281">
    <w:abstractNumId w:val="17"/>
  </w:num>
  <w:num w:numId="24" w16cid:durableId="1240553884">
    <w:abstractNumId w:val="29"/>
  </w:num>
  <w:num w:numId="25" w16cid:durableId="288366712">
    <w:abstractNumId w:val="23"/>
  </w:num>
  <w:num w:numId="26" w16cid:durableId="909464600">
    <w:abstractNumId w:val="30"/>
  </w:num>
  <w:num w:numId="27" w16cid:durableId="278687568">
    <w:abstractNumId w:val="12"/>
  </w:num>
  <w:num w:numId="28" w16cid:durableId="992952899">
    <w:abstractNumId w:val="19"/>
  </w:num>
  <w:num w:numId="29" w16cid:durableId="168258608">
    <w:abstractNumId w:val="15"/>
  </w:num>
  <w:num w:numId="30" w16cid:durableId="483475009">
    <w:abstractNumId w:val="10"/>
  </w:num>
  <w:num w:numId="31" w16cid:durableId="4584120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6A"/>
    <w:rsid w:val="0000090A"/>
    <w:rsid w:val="000073B6"/>
    <w:rsid w:val="00013B4B"/>
    <w:rsid w:val="0002123C"/>
    <w:rsid w:val="00046897"/>
    <w:rsid w:val="000517E8"/>
    <w:rsid w:val="00052FFF"/>
    <w:rsid w:val="000545A0"/>
    <w:rsid w:val="00060D06"/>
    <w:rsid w:val="00065943"/>
    <w:rsid w:val="00071783"/>
    <w:rsid w:val="000739E3"/>
    <w:rsid w:val="00082E61"/>
    <w:rsid w:val="000A4FC6"/>
    <w:rsid w:val="000B148B"/>
    <w:rsid w:val="000B2953"/>
    <w:rsid w:val="000D0D17"/>
    <w:rsid w:val="000F7F98"/>
    <w:rsid w:val="00121B24"/>
    <w:rsid w:val="0013298F"/>
    <w:rsid w:val="0014352E"/>
    <w:rsid w:val="00163CCA"/>
    <w:rsid w:val="0017276E"/>
    <w:rsid w:val="00177590"/>
    <w:rsid w:val="00180CF6"/>
    <w:rsid w:val="001A37FD"/>
    <w:rsid w:val="001B04A8"/>
    <w:rsid w:val="001C04C3"/>
    <w:rsid w:val="001C6A16"/>
    <w:rsid w:val="001D14F7"/>
    <w:rsid w:val="001D592F"/>
    <w:rsid w:val="001E6F4A"/>
    <w:rsid w:val="002008EA"/>
    <w:rsid w:val="002125F5"/>
    <w:rsid w:val="002271C8"/>
    <w:rsid w:val="00236661"/>
    <w:rsid w:val="00260BC5"/>
    <w:rsid w:val="0026309A"/>
    <w:rsid w:val="0026506E"/>
    <w:rsid w:val="00270384"/>
    <w:rsid w:val="002A718F"/>
    <w:rsid w:val="002B2F5B"/>
    <w:rsid w:val="002B30E0"/>
    <w:rsid w:val="002C3681"/>
    <w:rsid w:val="002D4D6A"/>
    <w:rsid w:val="002E716F"/>
    <w:rsid w:val="002F70C1"/>
    <w:rsid w:val="00300342"/>
    <w:rsid w:val="00301D5A"/>
    <w:rsid w:val="003127B4"/>
    <w:rsid w:val="00313817"/>
    <w:rsid w:val="00334404"/>
    <w:rsid w:val="00354DCD"/>
    <w:rsid w:val="00356E4D"/>
    <w:rsid w:val="003717B2"/>
    <w:rsid w:val="003A6AFE"/>
    <w:rsid w:val="003B4B4E"/>
    <w:rsid w:val="003D3833"/>
    <w:rsid w:val="004021D1"/>
    <w:rsid w:val="00452BA3"/>
    <w:rsid w:val="004545F2"/>
    <w:rsid w:val="004631D4"/>
    <w:rsid w:val="00481390"/>
    <w:rsid w:val="00487A92"/>
    <w:rsid w:val="004C1BA5"/>
    <w:rsid w:val="004D2DB2"/>
    <w:rsid w:val="004D7098"/>
    <w:rsid w:val="004E0EA1"/>
    <w:rsid w:val="005068EC"/>
    <w:rsid w:val="00513366"/>
    <w:rsid w:val="00525081"/>
    <w:rsid w:val="0054361A"/>
    <w:rsid w:val="00547DC7"/>
    <w:rsid w:val="00560A40"/>
    <w:rsid w:val="00565702"/>
    <w:rsid w:val="00573828"/>
    <w:rsid w:val="00574D14"/>
    <w:rsid w:val="00583817"/>
    <w:rsid w:val="005A78E6"/>
    <w:rsid w:val="005F2293"/>
    <w:rsid w:val="00605149"/>
    <w:rsid w:val="00620216"/>
    <w:rsid w:val="0066001F"/>
    <w:rsid w:val="006A5048"/>
    <w:rsid w:val="006C2907"/>
    <w:rsid w:val="006C59E5"/>
    <w:rsid w:val="006F5BEF"/>
    <w:rsid w:val="006F7160"/>
    <w:rsid w:val="006F772B"/>
    <w:rsid w:val="00733B5C"/>
    <w:rsid w:val="007613E1"/>
    <w:rsid w:val="0077268C"/>
    <w:rsid w:val="00783DF7"/>
    <w:rsid w:val="007859BA"/>
    <w:rsid w:val="007909AA"/>
    <w:rsid w:val="007A6B71"/>
    <w:rsid w:val="007B26C0"/>
    <w:rsid w:val="007D5EB0"/>
    <w:rsid w:val="007D60B7"/>
    <w:rsid w:val="00821305"/>
    <w:rsid w:val="0085131B"/>
    <w:rsid w:val="008951E3"/>
    <w:rsid w:val="0089687C"/>
    <w:rsid w:val="008B2659"/>
    <w:rsid w:val="008E251A"/>
    <w:rsid w:val="008E5195"/>
    <w:rsid w:val="008F6243"/>
    <w:rsid w:val="009248CE"/>
    <w:rsid w:val="00940B59"/>
    <w:rsid w:val="0094351A"/>
    <w:rsid w:val="009529C4"/>
    <w:rsid w:val="009551F1"/>
    <w:rsid w:val="00980912"/>
    <w:rsid w:val="0098514B"/>
    <w:rsid w:val="00990BDF"/>
    <w:rsid w:val="00993C93"/>
    <w:rsid w:val="009F69E0"/>
    <w:rsid w:val="00A20755"/>
    <w:rsid w:val="00A2626A"/>
    <w:rsid w:val="00A315AC"/>
    <w:rsid w:val="00A414BF"/>
    <w:rsid w:val="00A455B0"/>
    <w:rsid w:val="00A747A2"/>
    <w:rsid w:val="00A8395E"/>
    <w:rsid w:val="00A9001C"/>
    <w:rsid w:val="00AA07A8"/>
    <w:rsid w:val="00AA516A"/>
    <w:rsid w:val="00AC25FF"/>
    <w:rsid w:val="00B0691F"/>
    <w:rsid w:val="00B1764B"/>
    <w:rsid w:val="00B43BBB"/>
    <w:rsid w:val="00B65157"/>
    <w:rsid w:val="00B821BB"/>
    <w:rsid w:val="00B87C1F"/>
    <w:rsid w:val="00BA1CD7"/>
    <w:rsid w:val="00BA66A8"/>
    <w:rsid w:val="00BB4EC0"/>
    <w:rsid w:val="00BC0083"/>
    <w:rsid w:val="00BC3973"/>
    <w:rsid w:val="00BD26A8"/>
    <w:rsid w:val="00BE208F"/>
    <w:rsid w:val="00BE6FA0"/>
    <w:rsid w:val="00BF6210"/>
    <w:rsid w:val="00BF64EC"/>
    <w:rsid w:val="00C17658"/>
    <w:rsid w:val="00C21A18"/>
    <w:rsid w:val="00C24CCE"/>
    <w:rsid w:val="00C41890"/>
    <w:rsid w:val="00C7736B"/>
    <w:rsid w:val="00C828BF"/>
    <w:rsid w:val="00CA0DFE"/>
    <w:rsid w:val="00CB227F"/>
    <w:rsid w:val="00CB4EF4"/>
    <w:rsid w:val="00CC77B7"/>
    <w:rsid w:val="00CD5333"/>
    <w:rsid w:val="00CE0BEE"/>
    <w:rsid w:val="00D02B8E"/>
    <w:rsid w:val="00D26FCD"/>
    <w:rsid w:val="00D32B40"/>
    <w:rsid w:val="00D39CEF"/>
    <w:rsid w:val="00D51A2B"/>
    <w:rsid w:val="00D53E1B"/>
    <w:rsid w:val="00D7797A"/>
    <w:rsid w:val="00D9476A"/>
    <w:rsid w:val="00DB3AD1"/>
    <w:rsid w:val="00DD1307"/>
    <w:rsid w:val="00DF5EC5"/>
    <w:rsid w:val="00E1636F"/>
    <w:rsid w:val="00E4213F"/>
    <w:rsid w:val="00E451DF"/>
    <w:rsid w:val="00E76F2D"/>
    <w:rsid w:val="00EA07D6"/>
    <w:rsid w:val="00EA0AC4"/>
    <w:rsid w:val="00EC259B"/>
    <w:rsid w:val="00EE6208"/>
    <w:rsid w:val="00EF2D4F"/>
    <w:rsid w:val="00EF4090"/>
    <w:rsid w:val="00EF439E"/>
    <w:rsid w:val="00F01D79"/>
    <w:rsid w:val="00F2048B"/>
    <w:rsid w:val="00F754C4"/>
    <w:rsid w:val="00F77A47"/>
    <w:rsid w:val="00F95A87"/>
    <w:rsid w:val="00FB7A35"/>
    <w:rsid w:val="00FC2196"/>
    <w:rsid w:val="00FF4F90"/>
    <w:rsid w:val="0A379227"/>
    <w:rsid w:val="7EFD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AAC1A"/>
  <w15:chartTrackingRefBased/>
  <w15:docId w15:val="{335D978A-63D3-3E47-AEDD-DE76320A7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307"/>
    <w:pPr>
      <w:spacing w:line="240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307"/>
    <w:pPr>
      <w:keepNext/>
      <w:keepLines/>
      <w:spacing w:before="240" w:after="80"/>
      <w:jc w:val="center"/>
      <w:outlineLvl w:val="0"/>
    </w:pPr>
    <w:rPr>
      <w:rFonts w:eastAsiaTheme="majorEastAsia" w:cstheme="majorBidi"/>
      <w:b/>
      <w:color w:val="002060"/>
      <w:spacing w:val="-2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307"/>
    <w:pPr>
      <w:keepNext/>
      <w:keepLines/>
      <w:spacing w:before="160" w:after="80"/>
      <w:outlineLvl w:val="1"/>
    </w:pPr>
    <w:rPr>
      <w:rFonts w:eastAsiaTheme="majorEastAsia" w:cstheme="majorBidi"/>
      <w:b/>
      <w:color w:val="595959" w:themeColor="text1" w:themeTint="A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307"/>
    <w:pPr>
      <w:keepNext/>
      <w:keepLines/>
      <w:spacing w:before="160" w:after="80" w:line="192" w:lineRule="auto"/>
      <w:outlineLvl w:val="2"/>
    </w:pPr>
    <w:rPr>
      <w:rFonts w:eastAsiaTheme="majorEastAsia" w:cstheme="majorBidi"/>
      <w:b/>
      <w:color w:val="595959" w:themeColor="text1" w:themeTint="A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1307"/>
    <w:pPr>
      <w:keepNext/>
      <w:keepLines/>
      <w:spacing w:before="80" w:after="40" w:line="192" w:lineRule="auto"/>
      <w:outlineLvl w:val="3"/>
    </w:pPr>
    <w:rPr>
      <w:rFonts w:eastAsiaTheme="majorEastAsia" w:cstheme="majorBidi"/>
      <w:b/>
      <w:iCs/>
      <w:color w:val="2828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1307"/>
    <w:pPr>
      <w:keepNext/>
      <w:keepLines/>
      <w:spacing w:before="80" w:after="40" w:line="192" w:lineRule="auto"/>
      <w:outlineLvl w:val="4"/>
    </w:pPr>
    <w:rPr>
      <w:rFonts w:eastAsiaTheme="majorEastAsia" w:cstheme="majorBidi"/>
      <w:b/>
      <w:color w:val="13294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1307"/>
    <w:pPr>
      <w:keepNext/>
      <w:keepLines/>
      <w:spacing w:before="40" w:after="0"/>
      <w:outlineLvl w:val="5"/>
    </w:pPr>
    <w:rPr>
      <w:rFonts w:eastAsiaTheme="majorEastAsia" w:cstheme="majorBidi"/>
      <w:iCs/>
      <w:color w:val="2828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573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307"/>
    <w:rPr>
      <w:rFonts w:ascii="Aptos" w:eastAsiaTheme="majorEastAsia" w:hAnsi="Aptos" w:cstheme="majorBidi"/>
      <w:b/>
      <w:color w:val="002060"/>
      <w:spacing w:val="-2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307"/>
    <w:rPr>
      <w:rFonts w:ascii="Aptos" w:eastAsiaTheme="majorEastAsia" w:hAnsi="Aptos" w:cstheme="majorBidi"/>
      <w:b/>
      <w:color w:val="595959" w:themeColor="text1" w:themeTint="A6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307"/>
    <w:rPr>
      <w:rFonts w:ascii="Aptos" w:eastAsiaTheme="majorEastAsia" w:hAnsi="Aptos" w:cstheme="majorBidi"/>
      <w:b/>
      <w:color w:val="595959" w:themeColor="text1" w:themeTint="A6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1307"/>
    <w:rPr>
      <w:rFonts w:ascii="Aptos" w:eastAsiaTheme="majorEastAsia" w:hAnsi="Aptos" w:cstheme="majorBidi"/>
      <w:b/>
      <w:iCs/>
      <w:color w:val="282828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D1307"/>
    <w:rPr>
      <w:rFonts w:ascii="Aptos" w:eastAsiaTheme="majorEastAsia" w:hAnsi="Aptos" w:cstheme="majorBidi"/>
      <w:b/>
      <w:color w:val="13294B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D1307"/>
    <w:rPr>
      <w:rFonts w:ascii="Aptos" w:eastAsiaTheme="majorEastAsia" w:hAnsi="Aptos" w:cstheme="majorBidi"/>
      <w:iCs/>
      <w:color w:val="282828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DD1307"/>
    <w:pPr>
      <w:spacing w:after="80"/>
      <w:contextualSpacing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307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573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573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73828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rsid w:val="00573828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613E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13E1"/>
  </w:style>
  <w:style w:type="paragraph" w:styleId="Footer">
    <w:name w:val="footer"/>
    <w:basedOn w:val="Normal"/>
    <w:link w:val="FooterChar"/>
    <w:uiPriority w:val="99"/>
    <w:unhideWhenUsed/>
    <w:rsid w:val="007613E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13E1"/>
  </w:style>
  <w:style w:type="character" w:styleId="Hyperlink">
    <w:name w:val="Hyperlink"/>
    <w:basedOn w:val="DefaultParagraphFont"/>
    <w:uiPriority w:val="99"/>
    <w:unhideWhenUsed/>
    <w:qFormat/>
    <w:rsid w:val="00620216"/>
    <w:rPr>
      <w:color w:val="1D58A7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F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7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F7160"/>
    <w:pPr>
      <w:spacing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71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716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F7160"/>
    <w:pPr>
      <w:spacing w:after="100"/>
      <w:ind w:left="480"/>
    </w:pPr>
  </w:style>
  <w:style w:type="table" w:styleId="ListTable5Dark-Accent2">
    <w:name w:val="List Table 5 Dark Accent 2"/>
    <w:basedOn w:val="TableNormal"/>
    <w:uiPriority w:val="50"/>
    <w:rsid w:val="009529C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138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38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3817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8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817"/>
    <w:rPr>
      <w:rFonts w:ascii="Aptos" w:hAnsi="Aptos"/>
      <w:b/>
      <w:bCs/>
      <w:sz w:val="20"/>
      <w:szCs w:val="20"/>
    </w:rPr>
  </w:style>
  <w:style w:type="table" w:styleId="GridTable1Light-Accent6">
    <w:name w:val="Grid Table 1 Light Accent 6"/>
    <w:basedOn w:val="TableNormal"/>
    <w:uiPriority w:val="46"/>
    <w:rsid w:val="00EE6208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EE620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073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3B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073B6"/>
  </w:style>
  <w:style w:type="paragraph" w:styleId="BlockText">
    <w:name w:val="Block Text"/>
    <w:basedOn w:val="Normal"/>
    <w:uiPriority w:val="99"/>
    <w:semiHidden/>
    <w:unhideWhenUsed/>
    <w:rsid w:val="000073B6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073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73B6"/>
    <w:rPr>
      <w:rFonts w:ascii="Aptos" w:hAnsi="Aptos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073B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073B6"/>
    <w:rPr>
      <w:rFonts w:ascii="Aptos" w:hAnsi="Aptos"/>
      <w:sz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073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073B6"/>
    <w:rPr>
      <w:rFonts w:ascii="Aptos" w:hAnsi="Aptos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073B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073B6"/>
    <w:rPr>
      <w:rFonts w:ascii="Aptos" w:hAnsi="Aptos"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073B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073B6"/>
    <w:rPr>
      <w:rFonts w:ascii="Aptos" w:hAnsi="Aptos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073B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073B6"/>
    <w:rPr>
      <w:rFonts w:ascii="Aptos" w:hAnsi="Aptos"/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073B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073B6"/>
    <w:rPr>
      <w:rFonts w:ascii="Aptos" w:hAnsi="Aptos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073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073B6"/>
    <w:rPr>
      <w:rFonts w:ascii="Aptos" w:hAnsi="Aptos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7736B"/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073B6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073B6"/>
    <w:rPr>
      <w:rFonts w:ascii="Aptos" w:hAnsi="Aptos"/>
      <w:sz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073B6"/>
  </w:style>
  <w:style w:type="character" w:customStyle="1" w:styleId="DateChar">
    <w:name w:val="Date Char"/>
    <w:basedOn w:val="DefaultParagraphFont"/>
    <w:link w:val="Date"/>
    <w:uiPriority w:val="99"/>
    <w:semiHidden/>
    <w:rsid w:val="000073B6"/>
    <w:rPr>
      <w:rFonts w:ascii="Aptos" w:hAnsi="Aptos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073B6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73B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073B6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073B6"/>
    <w:rPr>
      <w:rFonts w:ascii="Aptos" w:hAnsi="Aptos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73B6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73B6"/>
    <w:rPr>
      <w:rFonts w:ascii="Aptos" w:hAnsi="Aptos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073B6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073B6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073B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73B6"/>
    <w:rPr>
      <w:rFonts w:ascii="Aptos" w:hAnsi="Aptos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073B6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073B6"/>
    <w:rPr>
      <w:rFonts w:ascii="Aptos" w:hAnsi="Aptos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3B6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3B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073B6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073B6"/>
    <w:pPr>
      <w:spacing w:after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073B6"/>
    <w:pPr>
      <w:spacing w:after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073B6"/>
    <w:pPr>
      <w:spacing w:after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073B6"/>
    <w:pPr>
      <w:spacing w:after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073B6"/>
    <w:pPr>
      <w:spacing w:after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073B6"/>
    <w:pPr>
      <w:spacing w:after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073B6"/>
    <w:pPr>
      <w:spacing w:after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073B6"/>
    <w:pPr>
      <w:spacing w:after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073B6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073B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073B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073B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073B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073B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073B6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073B6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073B6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073B6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073B6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073B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073B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073B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073B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073B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073B6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073B6"/>
    <w:pPr>
      <w:numPr>
        <w:numId w:val="1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073B6"/>
    <w:pPr>
      <w:numPr>
        <w:numId w:val="1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073B6"/>
    <w:pPr>
      <w:numPr>
        <w:numId w:val="2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073B6"/>
    <w:pPr>
      <w:numPr>
        <w:numId w:val="2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073B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8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073B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073B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073B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0073B6"/>
    <w:pPr>
      <w:spacing w:after="0" w:line="240" w:lineRule="auto"/>
    </w:pPr>
    <w:rPr>
      <w:rFonts w:ascii="Aptos" w:hAnsi="Aptos"/>
      <w:sz w:val="24"/>
    </w:rPr>
  </w:style>
  <w:style w:type="paragraph" w:styleId="NormalWeb">
    <w:name w:val="Normal (Web)"/>
    <w:basedOn w:val="Normal"/>
    <w:uiPriority w:val="99"/>
    <w:semiHidden/>
    <w:unhideWhenUsed/>
    <w:rsid w:val="000073B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0073B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073B6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073B6"/>
    <w:rPr>
      <w:rFonts w:ascii="Aptos" w:hAnsi="Aptos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073B6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073B6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073B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073B6"/>
    <w:rPr>
      <w:rFonts w:ascii="Aptos" w:hAnsi="Aptos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073B6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073B6"/>
    <w:rPr>
      <w:rFonts w:ascii="Aptos" w:hAnsi="Aptos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073B6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073B6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073B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073B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073B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073B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073B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073B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073B6"/>
    <w:pPr>
      <w:spacing w:after="100"/>
      <w:ind w:left="1920"/>
    </w:pPr>
  </w:style>
  <w:style w:type="character" w:styleId="Strong">
    <w:name w:val="Strong"/>
    <w:basedOn w:val="DefaultParagraphFont"/>
    <w:uiPriority w:val="22"/>
    <w:qFormat/>
    <w:rsid w:val="00560A40"/>
    <w:rPr>
      <w:b/>
      <w:bCs/>
    </w:rPr>
  </w:style>
  <w:style w:type="table" w:styleId="PlainTable1">
    <w:name w:val="Plain Table 1"/>
    <w:basedOn w:val="TableNormal"/>
    <w:uiPriority w:val="41"/>
    <w:rsid w:val="00CC77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6F772B"/>
    <w:pPr>
      <w:spacing w:after="0" w:line="240" w:lineRule="auto"/>
    </w:pPr>
    <w:rPr>
      <w:rFonts w:ascii="Aptos" w:hAnsi="Aptos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D70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mbruna/UF%20Dropbox/Emilio%20Bruna/Teaching/WIS%202323%20-%20Future%20of%20Rain%20Forests/wis2323_syllabus/format/EBword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31D17-04FB-45F2-B040-2C347557C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EBwordtemplate.dotx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Accessible Word Template</vt:lpstr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Word Template</dc:title>
  <dc:subject/>
  <dc:creator>embruna</dc:creator>
  <cp:keywords/>
  <dc:description/>
  <cp:lastModifiedBy>Bruna, Emilio M.</cp:lastModifiedBy>
  <cp:revision>1</cp:revision>
  <cp:lastPrinted>2025-03-07T23:08:00Z</cp:lastPrinted>
  <dcterms:created xsi:type="dcterms:W3CDTF">2026-08-10T13:53:00Z</dcterms:created>
  <dcterms:modified xsi:type="dcterms:W3CDTF">2026-08-10T13:53:00Z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6d4f8a81-3729-4c17-96fd-1812b33a58a2</vt:lpwstr>
  </property>
</Properties>
</file>